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51FC2" w14:textId="1357A6F8" w:rsidR="00345ED0" w:rsidRPr="00345ED0" w:rsidRDefault="00345ED0" w:rsidP="00345ED0">
      <w:r>
        <w:t xml:space="preserve"> </w:t>
      </w:r>
    </w:p>
    <w:sectPr w:rsidR="00345ED0" w:rsidRPr="00345ED0" w:rsidSect="00F318F6">
      <w:foot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2CE99" w14:textId="77777777" w:rsidR="00F240DC" w:rsidRDefault="00F240DC" w:rsidP="00E73608">
      <w:pPr>
        <w:spacing w:line="240" w:lineRule="auto"/>
      </w:pPr>
      <w:r>
        <w:separator/>
      </w:r>
    </w:p>
  </w:endnote>
  <w:endnote w:type="continuationSeparator" w:id="0">
    <w:p w14:paraId="5DB075BB" w14:textId="77777777" w:rsidR="00F240DC" w:rsidRDefault="00F240DC" w:rsidP="00E736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2284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14DB1B" w14:textId="0A6296E2" w:rsidR="00E73608" w:rsidRDefault="00E736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115D4B" w14:textId="77777777" w:rsidR="00E73608" w:rsidRDefault="00E736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C514D" w14:textId="77777777" w:rsidR="00F240DC" w:rsidRDefault="00F240DC" w:rsidP="00E73608">
      <w:pPr>
        <w:spacing w:line="240" w:lineRule="auto"/>
      </w:pPr>
      <w:r>
        <w:separator/>
      </w:r>
    </w:p>
  </w:footnote>
  <w:footnote w:type="continuationSeparator" w:id="0">
    <w:p w14:paraId="717707BF" w14:textId="77777777" w:rsidR="00F240DC" w:rsidRDefault="00F240DC" w:rsidP="00E7360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BB480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13341D"/>
    <w:multiLevelType w:val="hybridMultilevel"/>
    <w:tmpl w:val="98964AF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967E3"/>
    <w:multiLevelType w:val="hybridMultilevel"/>
    <w:tmpl w:val="4A868B98"/>
    <w:lvl w:ilvl="0" w:tplc="E36E88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546109">
    <w:abstractNumId w:val="1"/>
  </w:num>
  <w:num w:numId="2" w16cid:durableId="482936228">
    <w:abstractNumId w:val="2"/>
  </w:num>
  <w:num w:numId="3" w16cid:durableId="204717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56"/>
    <w:rsid w:val="000F1462"/>
    <w:rsid w:val="0010408C"/>
    <w:rsid w:val="001629F9"/>
    <w:rsid w:val="00167062"/>
    <w:rsid w:val="002B2D5A"/>
    <w:rsid w:val="002F36DD"/>
    <w:rsid w:val="002F4B7D"/>
    <w:rsid w:val="00345ED0"/>
    <w:rsid w:val="003550A1"/>
    <w:rsid w:val="003668CB"/>
    <w:rsid w:val="00403E05"/>
    <w:rsid w:val="00501ABC"/>
    <w:rsid w:val="005100FF"/>
    <w:rsid w:val="00582FF0"/>
    <w:rsid w:val="006665DA"/>
    <w:rsid w:val="006C3A0D"/>
    <w:rsid w:val="007156D9"/>
    <w:rsid w:val="0088293F"/>
    <w:rsid w:val="008E2F4B"/>
    <w:rsid w:val="008F7FB4"/>
    <w:rsid w:val="00916DE4"/>
    <w:rsid w:val="00941983"/>
    <w:rsid w:val="00956485"/>
    <w:rsid w:val="009A14DF"/>
    <w:rsid w:val="009B490F"/>
    <w:rsid w:val="00A64D56"/>
    <w:rsid w:val="00B30007"/>
    <w:rsid w:val="00B671BA"/>
    <w:rsid w:val="00BB00CE"/>
    <w:rsid w:val="00C839B4"/>
    <w:rsid w:val="00CA4FCD"/>
    <w:rsid w:val="00CB2AFB"/>
    <w:rsid w:val="00CD2D34"/>
    <w:rsid w:val="00D3544A"/>
    <w:rsid w:val="00D857F7"/>
    <w:rsid w:val="00DA7854"/>
    <w:rsid w:val="00E73608"/>
    <w:rsid w:val="00EA28BB"/>
    <w:rsid w:val="00F240DC"/>
    <w:rsid w:val="00F318F6"/>
    <w:rsid w:val="00F363D2"/>
    <w:rsid w:val="00F45A22"/>
    <w:rsid w:val="00F74AE6"/>
    <w:rsid w:val="00F868CF"/>
    <w:rsid w:val="00FA6618"/>
    <w:rsid w:val="00FC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4F05D"/>
  <w15:chartTrackingRefBased/>
  <w15:docId w15:val="{32D72964-1556-4AC1-82B4-CEBFC6CBF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93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2FF0"/>
    <w:pPr>
      <w:spacing w:before="120" w:after="120"/>
      <w:contextualSpacing/>
      <w:outlineLvl w:val="0"/>
    </w:pPr>
    <w:rPr>
      <w:b/>
      <w:bCs/>
      <w:color w:val="971B2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B2AFB"/>
    <w:pPr>
      <w:keepNext/>
      <w:keepLines/>
      <w:spacing w:before="160" w:after="80"/>
      <w:outlineLvl w:val="2"/>
    </w:pPr>
    <w:rPr>
      <w:rFonts w:eastAsiaTheme="majorEastAsia" w:cstheme="majorBidi"/>
      <w:b/>
      <w:color w:val="404040" w:themeColor="text1" w:themeTint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4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74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74A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74A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74A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74A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FF0"/>
    <w:rPr>
      <w:b/>
      <w:bCs/>
      <w:color w:val="971B2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2AFB"/>
    <w:rPr>
      <w:rFonts w:asciiTheme="majorHAnsi" w:eastAsiaTheme="majorEastAsia" w:hAnsiTheme="majorHAnsi" w:cstheme="majorBidi"/>
      <w:b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B2AFB"/>
    <w:rPr>
      <w:rFonts w:eastAsiaTheme="majorEastAsia" w:cstheme="majorBidi"/>
      <w:b/>
      <w:color w:val="404040" w:themeColor="text1" w:themeTint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4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74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74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F74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F74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F74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FF0"/>
    <w:pPr>
      <w:spacing w:line="240" w:lineRule="auto"/>
      <w:contextualSpacing/>
      <w:jc w:val="center"/>
    </w:pPr>
    <w:rPr>
      <w:rFonts w:ascii="Avenir Next LT Pro" w:eastAsiaTheme="majorEastAsia" w:hAnsi="Avenir Next LT Pro" w:cs="Calibri"/>
      <w:b/>
      <w:bCs/>
      <w:color w:val="971B2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FF0"/>
    <w:rPr>
      <w:rFonts w:ascii="Avenir Next LT Pro" w:eastAsiaTheme="majorEastAsia" w:hAnsi="Avenir Next LT Pro" w:cs="Calibri"/>
      <w:b/>
      <w:bCs/>
      <w:color w:val="971B2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AE6"/>
    <w:pPr>
      <w:numPr>
        <w:ilvl w:val="1"/>
      </w:numPr>
      <w:ind w:left="284"/>
      <w:jc w:val="center"/>
    </w:pPr>
    <w:rPr>
      <w:rFonts w:eastAsiaTheme="majorEastAsia" w:cstheme="majorBidi"/>
      <w:color w:val="595959" w:themeColor="text1" w:themeTint="A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74AE6"/>
    <w:rPr>
      <w:rFonts w:eastAsiaTheme="majorEastAsia" w:cstheme="majorBidi"/>
      <w:color w:val="595959" w:themeColor="text1" w:themeTint="A6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74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AE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F74AE6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F74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941983"/>
    <w:pPr>
      <w:numPr>
        <w:numId w:val="3"/>
      </w:numPr>
      <w:contextualSpacing/>
    </w:pPr>
  </w:style>
  <w:style w:type="table" w:styleId="GridTable5Dark">
    <w:name w:val="Grid Table 5 Dark"/>
    <w:basedOn w:val="TableNormal"/>
    <w:uiPriority w:val="50"/>
    <w:rsid w:val="00F868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7Colorful-Accent1">
    <w:name w:val="Grid Table 7 Colorful Accent 1"/>
    <w:basedOn w:val="TableNormal"/>
    <w:uiPriority w:val="52"/>
    <w:rsid w:val="00F868C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F868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2">
    <w:name w:val="Grid Table 2"/>
    <w:basedOn w:val="TableNormal"/>
    <w:uiPriority w:val="47"/>
    <w:rsid w:val="00F868C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AssessmentTable">
    <w:name w:val="Assessment Table"/>
    <w:basedOn w:val="TableList5"/>
    <w:uiPriority w:val="99"/>
    <w:rsid w:val="00EA28BB"/>
    <w:pPr>
      <w:spacing w:line="240" w:lineRule="auto"/>
      <w:jc w:val="center"/>
    </w:pPr>
    <w:tblPr>
      <w:tblBorders>
        <w:top w:val="single" w:sz="4" w:space="0" w:color="404040" w:themeColor="text1" w:themeTint="BF"/>
        <w:left w:val="single" w:sz="4" w:space="0" w:color="404040" w:themeColor="text1" w:themeTint="BF"/>
        <w:bottom w:val="single" w:sz="4" w:space="0" w:color="404040" w:themeColor="text1" w:themeTint="BF"/>
        <w:right w:val="single" w:sz="4" w:space="0" w:color="404040" w:themeColor="text1" w:themeTint="BF"/>
        <w:insideH w:val="single" w:sz="4" w:space="0" w:color="404040" w:themeColor="text1" w:themeTint="BF"/>
      </w:tblBorders>
    </w:tbl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clear" w:color="auto" w:fill="971B2F"/>
      </w:tcPr>
    </w:tblStylePr>
    <w:tblStylePr w:type="lastRow">
      <w:rPr>
        <w:b/>
      </w:rPr>
      <w:tblPr/>
      <w:tcPr>
        <w:shd w:val="clear" w:color="auto" w:fill="auto"/>
      </w:tcPr>
    </w:tblStylePr>
    <w:tblStylePr w:type="firstCol">
      <w:pPr>
        <w:jc w:val="left"/>
      </w:pPr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5">
    <w:name w:val="Table List 5"/>
    <w:basedOn w:val="TableNormal"/>
    <w:uiPriority w:val="99"/>
    <w:semiHidden/>
    <w:unhideWhenUsed/>
    <w:rsid w:val="00F868CF"/>
    <w:pPr>
      <w:spacing w:after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cheduleTable">
    <w:name w:val="Schedule Table"/>
    <w:basedOn w:val="AssessmentTable"/>
    <w:uiPriority w:val="99"/>
    <w:rsid w:val="009B490F"/>
    <w:pPr>
      <w:jc w:val="left"/>
    </w:pPr>
    <w:tblPr/>
    <w:tblStylePr w:type="firstRow">
      <w:pPr>
        <w:jc w:val="center"/>
      </w:pPr>
      <w:rPr>
        <w:b/>
        <w:bCs/>
        <w:color w:val="FFFFFF" w:themeColor="background1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clear" w:color="auto" w:fill="971B2F"/>
      </w:tcPr>
    </w:tblStylePr>
    <w:tblStylePr w:type="lastRow">
      <w:rPr>
        <w:b/>
      </w:rPr>
      <w:tblPr/>
      <w:tcPr>
        <w:shd w:val="clear" w:color="auto" w:fill="auto"/>
      </w:tcPr>
    </w:tblStylePr>
    <w:tblStylePr w:type="firstCol">
      <w:pPr>
        <w:jc w:val="left"/>
      </w:pPr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7360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608"/>
  </w:style>
  <w:style w:type="paragraph" w:styleId="Footer">
    <w:name w:val="footer"/>
    <w:basedOn w:val="Normal"/>
    <w:link w:val="FooterChar"/>
    <w:uiPriority w:val="99"/>
    <w:unhideWhenUsed/>
    <w:rsid w:val="00E7360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lbar\OneDrive%20-%20The%20University%20of%20Western%20Ontario\Teaching\Teaching%20Code\syllabus%20generator\data\templates\syllabus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syllabus_template.dotx</Template>
  <TotalTime>23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Barnes</dc:creator>
  <cp:keywords/>
  <dc:description/>
  <cp:lastModifiedBy>Kelly Barnes</cp:lastModifiedBy>
  <cp:revision>22</cp:revision>
  <dcterms:created xsi:type="dcterms:W3CDTF">2026-05-20T15:58:00Z</dcterms:created>
  <dcterms:modified xsi:type="dcterms:W3CDTF">2026-07-15T16:22:00Z</dcterms:modified>
</cp:coreProperties>
</file>